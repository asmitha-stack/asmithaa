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D4E" w14:textId="77777777" w:rsidR="006335BB" w:rsidRDefault="006335BB" w:rsidP="00EF271B">
      <w:pPr>
        <w:spacing w:after="0"/>
        <w:jc w:val="center"/>
        <w:rPr>
          <w:rFonts w:ascii="Times New Roman" w:hAnsi="Times New Roman"/>
          <w:b/>
          <w:sz w:val="28"/>
          <w:u w:val="single"/>
        </w:rPr>
      </w:pPr>
    </w:p>
    <w:p w14:paraId="191089A4" w14:textId="77777777" w:rsidR="00DE0072" w:rsidRDefault="00DE0072" w:rsidP="00EF271B">
      <w:pPr>
        <w:spacing w:after="0"/>
        <w:jc w:val="center"/>
        <w:rPr>
          <w:rFonts w:ascii="Times New Roman" w:hAnsi="Times New Roman"/>
          <w:b/>
          <w:sz w:val="28"/>
          <w:u w:val="single"/>
        </w:rPr>
      </w:pPr>
    </w:p>
    <w:p w14:paraId="1D7781E7" w14:textId="40AA2BCB" w:rsidR="00DE0072" w:rsidRDefault="00DE0072" w:rsidP="00EF271B">
      <w:pPr>
        <w:spacing w:after="0"/>
        <w:jc w:val="center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t>MODULE TEST (MODULE 3)</w:t>
      </w:r>
    </w:p>
    <w:p w14:paraId="60AB14BA" w14:textId="77777777" w:rsidR="00DE0072" w:rsidRDefault="00DE0072" w:rsidP="00EF271B">
      <w:pPr>
        <w:spacing w:after="0"/>
        <w:jc w:val="center"/>
        <w:rPr>
          <w:rFonts w:ascii="Times New Roman" w:hAnsi="Times New Roman"/>
          <w:b/>
          <w:sz w:val="28"/>
          <w:u w:val="single"/>
        </w:rPr>
      </w:pPr>
    </w:p>
    <w:p w14:paraId="24D9124B" w14:textId="43DA5C40" w:rsidR="00DE0072" w:rsidRPr="00DE0072" w:rsidRDefault="00DE0072" w:rsidP="00DE0072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</w:rPr>
      </w:pPr>
      <w:r w:rsidRPr="00DE0072">
        <w:rPr>
          <w:rFonts w:ascii="Times New Roman" w:hAnsi="Times New Roman"/>
          <w:sz w:val="28"/>
          <w:lang w:val="en-IN"/>
        </w:rPr>
        <w:t>In detail explain the role of 5G in IOT?</w:t>
      </w:r>
    </w:p>
    <w:p w14:paraId="6D99F4D7" w14:textId="6CA08914" w:rsidR="00DE0072" w:rsidRPr="00DE0072" w:rsidRDefault="00DE0072" w:rsidP="00DE0072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</w:rPr>
      </w:pPr>
      <w:r w:rsidRPr="00DE0072">
        <w:rPr>
          <w:rFonts w:ascii="Times New Roman" w:hAnsi="Times New Roman"/>
          <w:sz w:val="28"/>
          <w:lang w:val="en-IN"/>
        </w:rPr>
        <w:t>Mention IoT Networking consideration and Challenges and also mention the business case for IOT?</w:t>
      </w:r>
    </w:p>
    <w:sectPr w:rsidR="00DE0072" w:rsidRPr="00DE0072" w:rsidSect="00C363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09" w:right="1440" w:bottom="1134" w:left="1440" w:header="426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0393" w14:textId="77777777" w:rsidR="00E94564" w:rsidRDefault="00E94564" w:rsidP="008846DC">
      <w:pPr>
        <w:spacing w:after="0" w:line="240" w:lineRule="auto"/>
      </w:pPr>
      <w:r>
        <w:separator/>
      </w:r>
    </w:p>
  </w:endnote>
  <w:endnote w:type="continuationSeparator" w:id="0">
    <w:p w14:paraId="53DB705F" w14:textId="77777777" w:rsidR="00E94564" w:rsidRDefault="00E94564" w:rsidP="0088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50C65" w14:textId="77777777" w:rsidR="007D6BA9" w:rsidRDefault="007D6B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050" w:type="dxa"/>
      <w:tblInd w:w="-1560" w:type="dxa"/>
      <w:tblBorders>
        <w:top w:val="thickThinSmallGap" w:sz="24" w:space="0" w:color="auto"/>
        <w:left w:val="none" w:sz="0" w:space="0" w:color="auto"/>
        <w:bottom w:val="none" w:sz="0" w:space="0" w:color="auto"/>
        <w:right w:val="none" w:sz="0" w:space="0" w:color="auto"/>
        <w:insideH w:val="thickThinSmallGap" w:sz="24" w:space="0" w:color="auto"/>
        <w:insideV w:val="thickThinSmallGap" w:sz="24" w:space="0" w:color="auto"/>
      </w:tblBorders>
      <w:tblLook w:val="04A0" w:firstRow="1" w:lastRow="0" w:firstColumn="1" w:lastColumn="0" w:noHBand="0" w:noVBand="1"/>
    </w:tblPr>
    <w:tblGrid>
      <w:gridCol w:w="12050"/>
    </w:tblGrid>
    <w:tr w:rsidR="00453934" w:rsidRPr="001D1AB5" w14:paraId="14BE3642" w14:textId="77777777" w:rsidTr="009A0511">
      <w:trPr>
        <w:trHeight w:val="20"/>
      </w:trPr>
      <w:tc>
        <w:tcPr>
          <w:tcW w:w="12050" w:type="dxa"/>
        </w:tcPr>
        <w:p w14:paraId="61B62B14" w14:textId="77777777" w:rsidR="00453934" w:rsidRPr="001D1AB5" w:rsidRDefault="00453934" w:rsidP="00453934">
          <w:pPr>
            <w:pStyle w:val="Footer"/>
            <w:jc w:val="center"/>
            <w:rPr>
              <w:rFonts w:ascii="Times New Roman" w:hAnsi="Times New Roman"/>
            </w:rPr>
          </w:pPr>
          <w:r w:rsidRPr="001D1AB5">
            <w:rPr>
              <w:rFonts w:ascii="Times New Roman" w:hAnsi="Times New Roman"/>
              <w:b/>
            </w:rPr>
            <w:t>PHONE:</w:t>
          </w:r>
          <w:r w:rsidR="0067210F" w:rsidRPr="001D1AB5">
            <w:rPr>
              <w:rFonts w:ascii="Times New Roman" w:hAnsi="Times New Roman"/>
            </w:rPr>
            <w:t xml:space="preserve"> 08258- 262733/262713, </w:t>
          </w:r>
          <w:r w:rsidRPr="001D1AB5">
            <w:rPr>
              <w:rFonts w:ascii="Times New Roman" w:hAnsi="Times New Roman"/>
              <w:b/>
            </w:rPr>
            <w:t>FAX:</w:t>
          </w:r>
          <w:r w:rsidRPr="001D1AB5">
            <w:rPr>
              <w:rFonts w:ascii="Times New Roman" w:hAnsi="Times New Roman"/>
            </w:rPr>
            <w:t xml:space="preserve"> 08258-262723</w:t>
          </w:r>
        </w:p>
        <w:p w14:paraId="249F77A8" w14:textId="77777777" w:rsidR="0067210F" w:rsidRPr="001D1AB5" w:rsidRDefault="0067210F" w:rsidP="0067210F">
          <w:pPr>
            <w:pStyle w:val="Footer"/>
            <w:jc w:val="center"/>
            <w:rPr>
              <w:rFonts w:ascii="Times New Roman" w:hAnsi="Times New Roman"/>
            </w:rPr>
          </w:pPr>
          <w:r w:rsidRPr="001D1AB5">
            <w:rPr>
              <w:rFonts w:ascii="Times New Roman" w:hAnsi="Times New Roman"/>
              <w:b/>
            </w:rPr>
            <w:t>EMAIL:</w:t>
          </w:r>
          <w:r w:rsidRPr="001D1AB5">
            <w:rPr>
              <w:rFonts w:ascii="Times New Roman" w:hAnsi="Times New Roman"/>
            </w:rPr>
            <w:t xml:space="preserve"> yit.moodbidri@gmail.com, </w:t>
          </w:r>
          <w:r w:rsidRPr="001D1AB5">
            <w:rPr>
              <w:rFonts w:ascii="Times New Roman" w:hAnsi="Times New Roman"/>
              <w:b/>
            </w:rPr>
            <w:t>WEBSITE:</w:t>
          </w:r>
          <w:r w:rsidRPr="001D1AB5">
            <w:rPr>
              <w:rFonts w:ascii="Times New Roman" w:hAnsi="Times New Roman"/>
            </w:rPr>
            <w:t xml:space="preserve"> https://www.yit.edu.in</w:t>
          </w:r>
        </w:p>
      </w:tc>
    </w:tr>
  </w:tbl>
  <w:p w14:paraId="60344DBA" w14:textId="77777777" w:rsidR="00453934" w:rsidRPr="001D1AB5" w:rsidRDefault="00453934">
    <w:pPr>
      <w:pStyle w:val="Footer"/>
      <w:rPr>
        <w:rFonts w:ascii="Times New Roman" w:hAnsi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31F4" w14:textId="77777777" w:rsidR="007D6BA9" w:rsidRDefault="007D6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7D23" w14:textId="77777777" w:rsidR="00E94564" w:rsidRDefault="00E94564" w:rsidP="008846DC">
      <w:pPr>
        <w:spacing w:after="0" w:line="240" w:lineRule="auto"/>
      </w:pPr>
      <w:r>
        <w:separator/>
      </w:r>
    </w:p>
  </w:footnote>
  <w:footnote w:type="continuationSeparator" w:id="0">
    <w:p w14:paraId="0822D622" w14:textId="77777777" w:rsidR="00E94564" w:rsidRDefault="00E94564" w:rsidP="0088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9907" w14:textId="77777777" w:rsidR="007D6BA9" w:rsidRDefault="007D6B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558" w:type="dxa"/>
      <w:tblInd w:w="-15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38"/>
      <w:gridCol w:w="1547"/>
      <w:gridCol w:w="8614"/>
      <w:gridCol w:w="1359"/>
    </w:tblGrid>
    <w:tr w:rsidR="00453934" w:rsidRPr="00453934" w14:paraId="1AEA7EFA" w14:textId="77777777" w:rsidTr="00DD2D95">
      <w:trPr>
        <w:gridBefore w:val="1"/>
        <w:gridAfter w:val="1"/>
        <w:wBefore w:w="1038" w:type="dxa"/>
        <w:wAfter w:w="1359" w:type="dxa"/>
      </w:trPr>
      <w:tc>
        <w:tcPr>
          <w:tcW w:w="1547" w:type="dxa"/>
        </w:tcPr>
        <w:p w14:paraId="0C061F9C" w14:textId="77777777" w:rsidR="00453934" w:rsidRPr="00453934" w:rsidRDefault="00933DAA" w:rsidP="00453934">
          <w:pPr>
            <w:tabs>
              <w:tab w:val="left" w:pos="90"/>
            </w:tabs>
            <w:jc w:val="center"/>
            <w:rPr>
              <w:rFonts w:ascii="Times New Roman" w:eastAsia="Times New Roman" w:hAnsi="Times New Roman"/>
              <w:sz w:val="40"/>
              <w:szCs w:val="24"/>
              <w:lang w:val="en-US" w:eastAsia="en-US" w:bidi="en-US"/>
            </w:rPr>
          </w:pPr>
          <w:r>
            <w:rPr>
              <w:rFonts w:ascii="Times New Roman" w:eastAsia="Times New Roman" w:hAnsi="Times New Roman"/>
              <w:noProof/>
            </w:rPr>
            <w:drawing>
              <wp:inline distT="0" distB="0" distL="0" distR="0" wp14:anchorId="559B53F1" wp14:editId="42F016BF">
                <wp:extent cx="840105" cy="690880"/>
                <wp:effectExtent l="0" t="0" r="0" b="0"/>
                <wp:docPr id="509991195" name="Picture 509991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4" w:type="dxa"/>
        </w:tcPr>
        <w:p w14:paraId="61F762D6" w14:textId="77777777" w:rsidR="00453934" w:rsidRPr="00453934" w:rsidRDefault="00453934" w:rsidP="00453934">
          <w:pPr>
            <w:tabs>
              <w:tab w:val="left" w:pos="90"/>
            </w:tabs>
            <w:jc w:val="center"/>
            <w:rPr>
              <w:rFonts w:ascii="Times New Roman" w:eastAsia="Times New Roman" w:hAnsi="Times New Roman"/>
              <w:b/>
              <w:sz w:val="40"/>
              <w:szCs w:val="24"/>
              <w:lang w:val="en-US" w:eastAsia="en-US" w:bidi="en-US"/>
            </w:rPr>
          </w:pPr>
          <w:r w:rsidRPr="00453934">
            <w:rPr>
              <w:rFonts w:ascii="Times New Roman" w:eastAsia="Times New Roman" w:hAnsi="Times New Roman"/>
              <w:b/>
              <w:sz w:val="40"/>
              <w:szCs w:val="24"/>
              <w:lang w:val="en-US" w:eastAsia="en-US" w:bidi="en-US"/>
            </w:rPr>
            <w:t xml:space="preserve">YENEPOYA INSTITUTE OF TECHNOLOGY </w:t>
          </w:r>
        </w:p>
        <w:p w14:paraId="6A978A4D" w14:textId="77777777" w:rsidR="00453934" w:rsidRDefault="00453934" w:rsidP="00453934">
          <w:pPr>
            <w:tabs>
              <w:tab w:val="left" w:pos="90"/>
            </w:tabs>
            <w:jc w:val="center"/>
            <w:rPr>
              <w:rFonts w:ascii="Times New Roman" w:eastAsia="Times New Roman" w:hAnsi="Times New Roman"/>
              <w:sz w:val="30"/>
              <w:szCs w:val="24"/>
              <w:lang w:val="en-US" w:eastAsia="en-US" w:bidi="en-US"/>
            </w:rPr>
          </w:pPr>
          <w:r w:rsidRPr="00453934">
            <w:rPr>
              <w:rFonts w:ascii="Times New Roman" w:eastAsia="Times New Roman" w:hAnsi="Times New Roman"/>
              <w:sz w:val="28"/>
              <w:szCs w:val="24"/>
              <w:lang w:val="en-US" w:eastAsia="en-US" w:bidi="en-US"/>
            </w:rPr>
            <w:t xml:space="preserve">N. H. 13, </w:t>
          </w:r>
          <w:proofErr w:type="spellStart"/>
          <w:r w:rsidRPr="00453934">
            <w:rPr>
              <w:rFonts w:ascii="Times New Roman" w:eastAsia="Times New Roman" w:hAnsi="Times New Roman"/>
              <w:sz w:val="28"/>
              <w:szCs w:val="24"/>
              <w:lang w:val="en-US" w:eastAsia="en-US" w:bidi="en-US"/>
            </w:rPr>
            <w:t>Thodar</w:t>
          </w:r>
          <w:proofErr w:type="spellEnd"/>
          <w:r w:rsidRPr="00453934">
            <w:rPr>
              <w:rFonts w:ascii="Times New Roman" w:eastAsia="Times New Roman" w:hAnsi="Times New Roman"/>
              <w:sz w:val="28"/>
              <w:szCs w:val="24"/>
              <w:lang w:val="en-US" w:eastAsia="en-US" w:bidi="en-US"/>
            </w:rPr>
            <w:t xml:space="preserve">, </w:t>
          </w:r>
          <w:proofErr w:type="spellStart"/>
          <w:r w:rsidRPr="00453934">
            <w:rPr>
              <w:rFonts w:ascii="Times New Roman" w:eastAsia="Times New Roman" w:hAnsi="Times New Roman"/>
              <w:sz w:val="28"/>
              <w:szCs w:val="24"/>
              <w:lang w:val="en-US" w:eastAsia="en-US" w:bidi="en-US"/>
            </w:rPr>
            <w:t>Moodbidri</w:t>
          </w:r>
          <w:proofErr w:type="spellEnd"/>
          <w:r w:rsidRPr="00453934">
            <w:rPr>
              <w:rFonts w:ascii="Times New Roman" w:eastAsia="Times New Roman" w:hAnsi="Times New Roman"/>
              <w:sz w:val="28"/>
              <w:szCs w:val="24"/>
              <w:lang w:val="en-US" w:eastAsia="en-US" w:bidi="en-US"/>
            </w:rPr>
            <w:t>, Mangaluru - 574 225, Karnataka</w:t>
          </w:r>
          <w:r w:rsidRPr="00453934">
            <w:rPr>
              <w:rFonts w:ascii="Times New Roman" w:eastAsia="Times New Roman" w:hAnsi="Times New Roman"/>
              <w:sz w:val="30"/>
              <w:szCs w:val="24"/>
              <w:lang w:val="en-US" w:eastAsia="en-US" w:bidi="en-US"/>
            </w:rPr>
            <w:t>.</w:t>
          </w:r>
        </w:p>
        <w:p w14:paraId="52A18EA7" w14:textId="77777777" w:rsidR="00453934" w:rsidRPr="00453934" w:rsidRDefault="00453934" w:rsidP="00453934">
          <w:pPr>
            <w:tabs>
              <w:tab w:val="left" w:pos="90"/>
            </w:tabs>
            <w:jc w:val="center"/>
            <w:rPr>
              <w:rFonts w:ascii="Times New Roman" w:eastAsia="Times New Roman" w:hAnsi="Times New Roman"/>
              <w:sz w:val="40"/>
              <w:szCs w:val="24"/>
              <w:lang w:val="en-US" w:eastAsia="en-US" w:bidi="en-US"/>
            </w:rPr>
          </w:pPr>
          <w:r w:rsidRPr="00DD2D95">
            <w:rPr>
              <w:rFonts w:ascii="Times New Roman" w:eastAsia="Times New Roman" w:hAnsi="Times New Roman"/>
              <w:sz w:val="20"/>
              <w:lang w:val="en-US" w:eastAsia="en-US" w:bidi="en-US"/>
            </w:rPr>
            <w:t>Recognized by AICTE, New Delhi, Approved by Govt. of Karnataka, Affiliated to VTU, Belagavi</w:t>
          </w:r>
        </w:p>
      </w:tc>
    </w:tr>
    <w:tr w:rsidR="00453934" w:rsidRPr="00453934" w14:paraId="432C830D" w14:textId="77777777" w:rsidTr="00CB576D">
      <w:tc>
        <w:tcPr>
          <w:tcW w:w="12558" w:type="dxa"/>
          <w:gridSpan w:val="4"/>
          <w:tcBorders>
            <w:bottom w:val="thinThickSmallGap" w:sz="24" w:space="0" w:color="auto"/>
          </w:tcBorders>
        </w:tcPr>
        <w:p w14:paraId="3115FC49" w14:textId="77777777" w:rsidR="00DD2D95" w:rsidRPr="007D6BA9" w:rsidRDefault="00DD2D95" w:rsidP="00DD2D95">
          <w:pPr>
            <w:ind w:right="400"/>
            <w:jc w:val="center"/>
            <w:rPr>
              <w:rFonts w:ascii="Times New Roman" w:eastAsia="Times New Roman" w:hAnsi="Times New Roman"/>
              <w:b/>
              <w:sz w:val="7"/>
              <w:szCs w:val="25"/>
              <w:lang w:val="en-US" w:eastAsia="en-US" w:bidi="en-US"/>
            </w:rPr>
          </w:pPr>
        </w:p>
        <w:p w14:paraId="337C5097" w14:textId="77777777" w:rsidR="00453934" w:rsidRPr="007D6BA9" w:rsidRDefault="00DD2D95" w:rsidP="00DD2D95">
          <w:pPr>
            <w:ind w:right="400"/>
            <w:jc w:val="center"/>
            <w:rPr>
              <w:rFonts w:ascii="Times New Roman" w:eastAsia="Times New Roman" w:hAnsi="Times New Roman"/>
              <w:b/>
              <w:sz w:val="25"/>
              <w:szCs w:val="25"/>
              <w:lang w:val="en-US" w:eastAsia="en-US" w:bidi="en-US"/>
            </w:rPr>
          </w:pPr>
          <w:r w:rsidRPr="007D6BA9">
            <w:rPr>
              <w:rFonts w:ascii="Times New Roman" w:eastAsia="Times New Roman" w:hAnsi="Times New Roman"/>
              <w:b/>
              <w:sz w:val="25"/>
              <w:szCs w:val="25"/>
              <w:lang w:val="en-US" w:eastAsia="en-US" w:bidi="en-US"/>
            </w:rPr>
            <w:t xml:space="preserve">DEPARTMENT OF CSE </w:t>
          </w:r>
          <w:r w:rsidR="007D6BA9" w:rsidRPr="007D6BA9">
            <w:rPr>
              <w:rFonts w:ascii="Times New Roman" w:eastAsia="Times New Roman" w:hAnsi="Times New Roman"/>
              <w:b/>
              <w:sz w:val="25"/>
              <w:szCs w:val="25"/>
              <w:lang w:val="en-US" w:eastAsia="en-US" w:bidi="en-US"/>
            </w:rPr>
            <w:t>(IOT, CYBER SECURITY INCLUDING</w:t>
          </w:r>
          <w:r w:rsidRPr="007D6BA9">
            <w:rPr>
              <w:rFonts w:ascii="Times New Roman" w:eastAsia="Times New Roman" w:hAnsi="Times New Roman"/>
              <w:b/>
              <w:sz w:val="25"/>
              <w:szCs w:val="25"/>
              <w:lang w:val="en-US" w:eastAsia="en-US" w:bidi="en-US"/>
            </w:rPr>
            <w:t xml:space="preserve"> BLOCK CHAIN TECHNOLOGY)</w:t>
          </w:r>
        </w:p>
      </w:tc>
    </w:tr>
  </w:tbl>
  <w:p w14:paraId="1DAC6D88" w14:textId="77777777" w:rsidR="00453934" w:rsidRPr="00DD2D95" w:rsidRDefault="00453934" w:rsidP="00DD2D95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2D87" w14:textId="77777777" w:rsidR="007D6BA9" w:rsidRDefault="007D6B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022F"/>
    <w:multiLevelType w:val="hybridMultilevel"/>
    <w:tmpl w:val="081C8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90372"/>
    <w:multiLevelType w:val="hybridMultilevel"/>
    <w:tmpl w:val="07C8F838"/>
    <w:lvl w:ilvl="0" w:tplc="CD12C03A">
      <w:start w:val="1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E2EE8"/>
    <w:multiLevelType w:val="hybridMultilevel"/>
    <w:tmpl w:val="63BE0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740F2"/>
    <w:multiLevelType w:val="hybridMultilevel"/>
    <w:tmpl w:val="BCAA65DE"/>
    <w:lvl w:ilvl="0" w:tplc="D38AD22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" w15:restartNumberingAfterBreak="0">
    <w:nsid w:val="6DC625DE"/>
    <w:multiLevelType w:val="hybridMultilevel"/>
    <w:tmpl w:val="6B4A7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F6842"/>
    <w:multiLevelType w:val="hybridMultilevel"/>
    <w:tmpl w:val="E850C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619732">
    <w:abstractNumId w:val="1"/>
  </w:num>
  <w:num w:numId="2" w16cid:durableId="2022512072">
    <w:abstractNumId w:val="3"/>
  </w:num>
  <w:num w:numId="3" w16cid:durableId="1739017041">
    <w:abstractNumId w:val="0"/>
  </w:num>
  <w:num w:numId="4" w16cid:durableId="1244802842">
    <w:abstractNumId w:val="5"/>
  </w:num>
  <w:num w:numId="5" w16cid:durableId="676268989">
    <w:abstractNumId w:val="2"/>
  </w:num>
  <w:num w:numId="6" w16cid:durableId="1023633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xNrIwMDaxMDMxNjVR0lEKTi0uzszPAykwrAUAju+vciwAAAA="/>
  </w:docVars>
  <w:rsids>
    <w:rsidRoot w:val="00DE0072"/>
    <w:rsid w:val="00002200"/>
    <w:rsid w:val="00005AE5"/>
    <w:rsid w:val="00061B46"/>
    <w:rsid w:val="00086F5C"/>
    <w:rsid w:val="000D2659"/>
    <w:rsid w:val="000D6821"/>
    <w:rsid w:val="00127217"/>
    <w:rsid w:val="001D04DA"/>
    <w:rsid w:val="001D1AB5"/>
    <w:rsid w:val="001E03D9"/>
    <w:rsid w:val="002552D9"/>
    <w:rsid w:val="0027101C"/>
    <w:rsid w:val="00273055"/>
    <w:rsid w:val="00314C20"/>
    <w:rsid w:val="0036437C"/>
    <w:rsid w:val="00390C1C"/>
    <w:rsid w:val="003D4716"/>
    <w:rsid w:val="003F2FE3"/>
    <w:rsid w:val="00453934"/>
    <w:rsid w:val="0047270A"/>
    <w:rsid w:val="00483F6B"/>
    <w:rsid w:val="00487AEA"/>
    <w:rsid w:val="004A4041"/>
    <w:rsid w:val="004D6EB0"/>
    <w:rsid w:val="004E7780"/>
    <w:rsid w:val="005104F1"/>
    <w:rsid w:val="00542BCE"/>
    <w:rsid w:val="0055690F"/>
    <w:rsid w:val="00570FB7"/>
    <w:rsid w:val="00572561"/>
    <w:rsid w:val="005E4AA1"/>
    <w:rsid w:val="006335BB"/>
    <w:rsid w:val="006413B2"/>
    <w:rsid w:val="006466BA"/>
    <w:rsid w:val="0067210F"/>
    <w:rsid w:val="006B58FF"/>
    <w:rsid w:val="006E3414"/>
    <w:rsid w:val="00762258"/>
    <w:rsid w:val="00770F07"/>
    <w:rsid w:val="007753EB"/>
    <w:rsid w:val="007D62FD"/>
    <w:rsid w:val="007D6BA9"/>
    <w:rsid w:val="007E3DEB"/>
    <w:rsid w:val="007F4DAD"/>
    <w:rsid w:val="0084375B"/>
    <w:rsid w:val="0087070D"/>
    <w:rsid w:val="008846DC"/>
    <w:rsid w:val="008E0F74"/>
    <w:rsid w:val="00933DAA"/>
    <w:rsid w:val="00977717"/>
    <w:rsid w:val="009A0511"/>
    <w:rsid w:val="009C1240"/>
    <w:rsid w:val="009D58FA"/>
    <w:rsid w:val="009E6741"/>
    <w:rsid w:val="009F03F5"/>
    <w:rsid w:val="00A009BB"/>
    <w:rsid w:val="00AA6DDB"/>
    <w:rsid w:val="00AB385B"/>
    <w:rsid w:val="00AB5BE2"/>
    <w:rsid w:val="00AD064F"/>
    <w:rsid w:val="00AD481E"/>
    <w:rsid w:val="00AE15BB"/>
    <w:rsid w:val="00AE3ABA"/>
    <w:rsid w:val="00B13758"/>
    <w:rsid w:val="00B467DC"/>
    <w:rsid w:val="00B55B69"/>
    <w:rsid w:val="00BA3DBC"/>
    <w:rsid w:val="00BD570C"/>
    <w:rsid w:val="00BE2997"/>
    <w:rsid w:val="00C138A7"/>
    <w:rsid w:val="00C16176"/>
    <w:rsid w:val="00C3638F"/>
    <w:rsid w:val="00C47CAF"/>
    <w:rsid w:val="00C52D2D"/>
    <w:rsid w:val="00C8236E"/>
    <w:rsid w:val="00CB09B0"/>
    <w:rsid w:val="00CB576D"/>
    <w:rsid w:val="00CF6D86"/>
    <w:rsid w:val="00D67015"/>
    <w:rsid w:val="00D93E71"/>
    <w:rsid w:val="00DA0589"/>
    <w:rsid w:val="00DA0CED"/>
    <w:rsid w:val="00DD2D95"/>
    <w:rsid w:val="00DE0072"/>
    <w:rsid w:val="00DE3D31"/>
    <w:rsid w:val="00E63A36"/>
    <w:rsid w:val="00E94564"/>
    <w:rsid w:val="00E95839"/>
    <w:rsid w:val="00EB4F41"/>
    <w:rsid w:val="00ED5852"/>
    <w:rsid w:val="00EE07F6"/>
    <w:rsid w:val="00EF271B"/>
    <w:rsid w:val="00F73762"/>
    <w:rsid w:val="00F91329"/>
    <w:rsid w:val="00FA4AC2"/>
    <w:rsid w:val="00FC0017"/>
    <w:rsid w:val="00FC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6F98E"/>
  <w14:defaultImageDpi w14:val="96"/>
  <w15:docId w15:val="{BA981C2B-8D21-4AFB-9187-5739651C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E2"/>
    <w:rPr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6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846DC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846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846DC"/>
    <w:rPr>
      <w:rFonts w:cs="Times New Roman"/>
    </w:rPr>
  </w:style>
  <w:style w:type="table" w:styleId="TableGrid">
    <w:name w:val="Table Grid"/>
    <w:basedOn w:val="TableNormal"/>
    <w:uiPriority w:val="59"/>
    <w:qFormat/>
    <w:rsid w:val="0045393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210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329"/>
    <w:rPr>
      <w:rFonts w:ascii="Tahoma" w:hAnsi="Tahoma" w:cs="Tahoma"/>
      <w:sz w:val="16"/>
      <w:szCs w:val="16"/>
      <w:lang w:val="en-IN" w:eastAsia="en-IN"/>
    </w:rPr>
  </w:style>
  <w:style w:type="paragraph" w:styleId="BodyText">
    <w:name w:val="Body Text"/>
    <w:basedOn w:val="Normal"/>
    <w:link w:val="BodyTextChar"/>
    <w:uiPriority w:val="99"/>
    <w:unhideWhenUsed/>
    <w:rsid w:val="00487AEA"/>
    <w:pPr>
      <w:spacing w:before="120" w:after="120" w:line="240" w:lineRule="auto"/>
      <w:ind w:left="72"/>
    </w:pPr>
    <w:rPr>
      <w:rFonts w:eastAsiaTheme="minorHAnsi" w:cstheme="minorBidi"/>
      <w:spacing w:val="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487AEA"/>
    <w:rPr>
      <w:rFonts w:eastAsiaTheme="minorHAnsi" w:cstheme="minorBidi"/>
      <w:spacing w:val="4"/>
    </w:rPr>
  </w:style>
  <w:style w:type="paragraph" w:styleId="ListParagraph">
    <w:name w:val="List Paragraph"/>
    <w:basedOn w:val="Normal"/>
    <w:uiPriority w:val="34"/>
    <w:qFormat/>
    <w:rsid w:val="00DA0CED"/>
    <w:pPr>
      <w:spacing w:after="200" w:line="276" w:lineRule="auto"/>
      <w:ind w:left="720"/>
      <w:contextualSpacing/>
    </w:pPr>
    <w:rPr>
      <w:rFonts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9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My%20Drive\00.%20DEPARTMENT%20LETTERHEAD\CSE%20-%20IOT%20DEPARTMENT%20LETTERHEAD_TEMPLATE_A4_POTRAIT_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CSE - IOT DEPARTMENT LETTERHEAD_TEMPLATE_A4_POTRAIT_FINAL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Asmitha SE</dc:creator>
  <cp:lastModifiedBy>RAJADHANI BAJPE</cp:lastModifiedBy>
  <cp:revision>2</cp:revision>
  <cp:lastPrinted>2023-06-02T11:17:00Z</cp:lastPrinted>
  <dcterms:created xsi:type="dcterms:W3CDTF">2026-10-07T07:50:00Z</dcterms:created>
  <dcterms:modified xsi:type="dcterms:W3CDTF">2026-10-07T07:50:00Z</dcterms:modified>
</cp:coreProperties>
</file>